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bookmarkStart w:id="0" w:name="_GoBack"/>
      <w:bookmarkEnd w:id="0"/>
    </w:p>
    <w:p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绍兴市第一中学“优秀寝室长”自荐、推荐表</w:t>
      </w:r>
    </w:p>
    <w:p>
      <w:pPr>
        <w:jc w:val="righ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日期：</w:t>
      </w:r>
      <w:r>
        <w:rPr>
          <w:b/>
          <w:sz w:val="28"/>
          <w:szCs w:val="28"/>
        </w:rPr>
        <w:t xml:space="preserve">     </w:t>
      </w:r>
      <w:r>
        <w:rPr>
          <w:rFonts w:hint="eastAsia"/>
          <w:b/>
          <w:sz w:val="28"/>
          <w:szCs w:val="28"/>
        </w:rPr>
        <w:t>年</w:t>
      </w:r>
      <w:r>
        <w:rPr>
          <w:b/>
          <w:sz w:val="28"/>
          <w:szCs w:val="28"/>
        </w:rPr>
        <w:t xml:space="preserve">       </w:t>
      </w:r>
      <w:r>
        <w:rPr>
          <w:rFonts w:hint="eastAsia"/>
          <w:b/>
          <w:sz w:val="28"/>
          <w:szCs w:val="28"/>
        </w:rPr>
        <w:t>月</w:t>
      </w:r>
      <w:r>
        <w:rPr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日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064"/>
        <w:gridCol w:w="212"/>
        <w:gridCol w:w="1240"/>
        <w:gridCol w:w="1028"/>
        <w:gridCol w:w="1985"/>
        <w:gridCol w:w="126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寝室长姓名</w:t>
            </w:r>
          </w:p>
        </w:tc>
        <w:tc>
          <w:tcPr>
            <w:tcW w:w="1064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452" w:type="dxa"/>
            <w:gridSpan w:val="2"/>
            <w:vAlign w:val="center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班级</w:t>
            </w:r>
          </w:p>
        </w:tc>
        <w:tc>
          <w:tcPr>
            <w:tcW w:w="1028" w:type="dxa"/>
            <w:vAlign w:val="center"/>
          </w:tcPr>
          <w:p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寝室号</w:t>
            </w:r>
          </w:p>
        </w:tc>
        <w:tc>
          <w:tcPr>
            <w:tcW w:w="1269" w:type="dxa"/>
          </w:tcPr>
          <w:p>
            <w:pPr>
              <w:jc w:val="center"/>
              <w:rPr>
                <w:b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寝室人数</w:t>
            </w:r>
          </w:p>
        </w:tc>
        <w:tc>
          <w:tcPr>
            <w:tcW w:w="1064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452" w:type="dxa"/>
            <w:gridSpan w:val="2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政治面貌</w:t>
            </w:r>
          </w:p>
        </w:tc>
        <w:tc>
          <w:tcPr>
            <w:tcW w:w="1028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生活指导老师</w:t>
            </w:r>
          </w:p>
        </w:tc>
        <w:tc>
          <w:tcPr>
            <w:tcW w:w="1269" w:type="dxa"/>
          </w:tcPr>
          <w:p>
            <w:pPr>
              <w:jc w:val="center"/>
              <w:rPr>
                <w:b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5" w:hRule="atLeast"/>
        </w:trPr>
        <w:tc>
          <w:tcPr>
            <w:tcW w:w="1809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</w:p>
          <w:p>
            <w:pPr>
              <w:jc w:val="center"/>
              <w:rPr>
                <w:b/>
                <w:sz w:val="28"/>
                <w:szCs w:val="28"/>
              </w:rPr>
            </w:pPr>
          </w:p>
          <w:p>
            <w:pPr>
              <w:jc w:val="center"/>
              <w:rPr>
                <w:b/>
                <w:sz w:val="28"/>
                <w:szCs w:val="28"/>
              </w:rPr>
            </w:pPr>
          </w:p>
          <w:p>
            <w:pPr>
              <w:jc w:val="center"/>
              <w:rPr>
                <w:b/>
                <w:sz w:val="28"/>
                <w:szCs w:val="28"/>
              </w:rPr>
            </w:pPr>
          </w:p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主</w:t>
            </w:r>
          </w:p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要</w:t>
            </w:r>
          </w:p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事</w:t>
            </w:r>
          </w:p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迹</w:t>
            </w:r>
          </w:p>
          <w:p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798" w:type="dxa"/>
            <w:gridSpan w:val="6"/>
          </w:tcPr>
          <w:p>
            <w:pPr>
              <w:jc w:val="center"/>
              <w:rPr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gridSpan w:val="3"/>
            <w:tcBorders>
              <w:bottom w:val="nil"/>
            </w:tcBorders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生活指导老师推荐意见</w:t>
            </w:r>
          </w:p>
          <w:p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268" w:type="dxa"/>
            <w:gridSpan w:val="2"/>
            <w:vMerge w:val="restart"/>
            <w:tcBorders>
              <w:right w:val="nil"/>
            </w:tcBorders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德育处意见</w:t>
            </w:r>
          </w:p>
        </w:tc>
        <w:tc>
          <w:tcPr>
            <w:tcW w:w="3254" w:type="dxa"/>
            <w:gridSpan w:val="2"/>
            <w:tcBorders>
              <w:left w:val="nil"/>
              <w:bottom w:val="nil"/>
            </w:tcBorders>
          </w:tcPr>
          <w:p>
            <w:pPr>
              <w:jc w:val="center"/>
              <w:rPr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gridSpan w:val="3"/>
            <w:tcBorders>
              <w:top w:val="nil"/>
            </w:tcBorders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签名</w:t>
            </w:r>
          </w:p>
        </w:tc>
        <w:tc>
          <w:tcPr>
            <w:tcW w:w="2268" w:type="dxa"/>
            <w:gridSpan w:val="2"/>
            <w:vMerge w:val="continue"/>
            <w:tcBorders>
              <w:right w:val="nil"/>
            </w:tcBorders>
          </w:tcPr>
          <w:p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254" w:type="dxa"/>
            <w:gridSpan w:val="2"/>
            <w:tcBorders>
              <w:top w:val="nil"/>
              <w:left w:val="nil"/>
            </w:tcBorders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盖章</w:t>
            </w:r>
          </w:p>
        </w:tc>
      </w:tr>
    </w:tbl>
    <w:p/>
    <w:sectPr>
      <w:pgSz w:w="10433" w:h="14736"/>
      <w:pgMar w:top="1021" w:right="1021" w:bottom="1021" w:left="102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dkNDE0MDY3N2NlN2UyNDYxODM0ZDg3NTQ3YzY5YmYifQ=="/>
  </w:docVars>
  <w:rsids>
    <w:rsidRoot w:val="00C96CF4"/>
    <w:rsid w:val="00067801"/>
    <w:rsid w:val="00092239"/>
    <w:rsid w:val="000D19AC"/>
    <w:rsid w:val="00120592"/>
    <w:rsid w:val="0012305B"/>
    <w:rsid w:val="001978FC"/>
    <w:rsid w:val="001D1345"/>
    <w:rsid w:val="001F2619"/>
    <w:rsid w:val="002B3B8F"/>
    <w:rsid w:val="002F365B"/>
    <w:rsid w:val="003273BC"/>
    <w:rsid w:val="003510A3"/>
    <w:rsid w:val="00375E70"/>
    <w:rsid w:val="003A36E9"/>
    <w:rsid w:val="004073E5"/>
    <w:rsid w:val="0041720F"/>
    <w:rsid w:val="0044415F"/>
    <w:rsid w:val="00452E8A"/>
    <w:rsid w:val="004651D5"/>
    <w:rsid w:val="00491172"/>
    <w:rsid w:val="004E6C3E"/>
    <w:rsid w:val="005764FE"/>
    <w:rsid w:val="005804E8"/>
    <w:rsid w:val="0059610A"/>
    <w:rsid w:val="005B6C8F"/>
    <w:rsid w:val="005F13A2"/>
    <w:rsid w:val="006A6E41"/>
    <w:rsid w:val="006C6BF3"/>
    <w:rsid w:val="00743103"/>
    <w:rsid w:val="007637C1"/>
    <w:rsid w:val="007878C1"/>
    <w:rsid w:val="0081152B"/>
    <w:rsid w:val="0084608F"/>
    <w:rsid w:val="00862D6F"/>
    <w:rsid w:val="00927DFE"/>
    <w:rsid w:val="00A27D40"/>
    <w:rsid w:val="00A33421"/>
    <w:rsid w:val="00A8544F"/>
    <w:rsid w:val="00B20E0A"/>
    <w:rsid w:val="00B23A92"/>
    <w:rsid w:val="00B83214"/>
    <w:rsid w:val="00B96B5E"/>
    <w:rsid w:val="00C660B8"/>
    <w:rsid w:val="00C92717"/>
    <w:rsid w:val="00C96CF4"/>
    <w:rsid w:val="00CE6057"/>
    <w:rsid w:val="00D604F8"/>
    <w:rsid w:val="00D828A0"/>
    <w:rsid w:val="00D86192"/>
    <w:rsid w:val="00DF5C72"/>
    <w:rsid w:val="00E23F39"/>
    <w:rsid w:val="00EB7436"/>
    <w:rsid w:val="00EF0A19"/>
    <w:rsid w:val="00F360DA"/>
    <w:rsid w:val="00F46E34"/>
    <w:rsid w:val="00F81C27"/>
    <w:rsid w:val="00FA6E03"/>
    <w:rsid w:val="15E50319"/>
    <w:rsid w:val="21320A65"/>
    <w:rsid w:val="41541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name="header"/>
    <w:lsdException w:qFormat="1" w:unhideWhenUsed="0" w:uiPriority="99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nhideWhenUsed="0" w:uiPriority="99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99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99"/>
    <w:rPr>
      <w:kern w:val="0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Header Char"/>
    <w:basedOn w:val="6"/>
    <w:link w:val="3"/>
    <w:semiHidden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Footer Char"/>
    <w:basedOn w:val="6"/>
    <w:link w:val="2"/>
    <w:semiHidden/>
    <w:qFormat/>
    <w:locked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Pages>3</Pages>
  <Words>453</Words>
  <Characters>456</Characters>
  <Lines>0</Lines>
  <Paragraphs>0</Paragraphs>
  <TotalTime>3</TotalTime>
  <ScaleCrop>false</ScaleCrop>
  <LinksUpToDate>false</LinksUpToDate>
  <CharactersWithSpaces>473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2020-04-28T02:20:00Z</dcterms:created>
  <dc:creator>admin</dc:creator>
  <cp:lastModifiedBy>Administrator</cp:lastModifiedBy>
  <cp:lastPrinted>2019-12-13T08:08:00Z</cp:lastPrinted>
  <dcterms:modified xsi:type="dcterms:W3CDTF">2023-01-03T03:05:40Z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  <property fmtid="{D5CDD505-2E9C-101B-9397-08002B2CF9AE}" pid="3" name="ICV">
    <vt:lpwstr>2BDC82208BC14761BA78BF57FEB799B1</vt:lpwstr>
  </property>
</Properties>
</file>